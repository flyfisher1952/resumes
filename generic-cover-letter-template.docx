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078BC2CD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5156810" w14:textId="18594FC8" w:rsidR="00692703" w:rsidRPr="00CF1A49" w:rsidRDefault="00F778B4" w:rsidP="00913946">
            <w:pPr>
              <w:pStyle w:val="Title"/>
            </w:pPr>
            <w:r>
              <w:t>Michael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Lockhart</w:t>
            </w:r>
          </w:p>
          <w:p w14:paraId="4145F12C" w14:textId="4D48B2D7" w:rsidR="00692703" w:rsidRPr="00CF1A49" w:rsidRDefault="00F778B4" w:rsidP="00913946">
            <w:pPr>
              <w:pStyle w:val="ContactInfo"/>
              <w:contextualSpacing w:val="0"/>
            </w:pPr>
            <w:r>
              <w:t>2460 South Cobblestone Rd, Mendon UT 84325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FA147F97FE24422D8C389E86B7CE3EF8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(435) 757-9905</w:t>
            </w:r>
          </w:p>
          <w:p w14:paraId="33420A23" w14:textId="6115C33D" w:rsidR="00692703" w:rsidRPr="00CF1A49" w:rsidRDefault="00F778B4" w:rsidP="00913946">
            <w:pPr>
              <w:pStyle w:val="ContactInfoEmphasis"/>
              <w:contextualSpacing w:val="0"/>
            </w:pPr>
            <w:r>
              <w:t>Mike.lockhart@mail.com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E058222592164D4690D80223E13DFD18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flyfisher1952</w:t>
            </w:r>
          </w:p>
        </w:tc>
      </w:tr>
      <w:tr w:rsidR="005579C9" w:rsidRPr="00CF1A49" w14:paraId="43785C57" w14:textId="77777777" w:rsidTr="005579C9">
        <w:trPr>
          <w:trHeight w:hRule="exact" w:val="288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17BCDD09" w14:textId="77777777" w:rsidR="005579C9" w:rsidRDefault="005579C9" w:rsidP="005579C9"/>
        </w:tc>
      </w:tr>
    </w:tbl>
    <w:p w14:paraId="7B7B46AD" w14:textId="77777777" w:rsidR="005579C9" w:rsidRDefault="005579C9" w:rsidP="005579C9">
      <w:pPr>
        <w:pStyle w:val="Header"/>
      </w:pPr>
    </w:p>
    <w:p w14:paraId="66BF10F9" w14:textId="3CF70A67" w:rsidR="005579C9" w:rsidRPr="005579C9" w:rsidRDefault="00C049DE" w:rsidP="005579C9">
      <w:pPr>
        <w:pStyle w:val="Header"/>
      </w:pPr>
      <w:r>
        <w:t>IDX Technologies</w:t>
      </w:r>
    </w:p>
    <w:p w14:paraId="4FC96FAD" w14:textId="77777777" w:rsidR="005579C9" w:rsidRPr="005579C9" w:rsidRDefault="005579C9" w:rsidP="005579C9">
      <w:pPr>
        <w:pStyle w:val="Header"/>
      </w:pP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620" w:firstRow="1" w:lastRow="0" w:firstColumn="0" w:lastColumn="0" w:noHBand="1" w:noVBand="1"/>
        <w:tblDescription w:val="Experience layout table"/>
      </w:tblPr>
      <w:tblGrid>
        <w:gridCol w:w="9290"/>
      </w:tblGrid>
      <w:tr w:rsidR="005579C9" w:rsidRPr="00CF1A49" w14:paraId="46FC8B84" w14:textId="77777777" w:rsidTr="00BB7E51">
        <w:trPr>
          <w:trHeight w:val="8914"/>
        </w:trPr>
        <w:tc>
          <w:tcPr>
            <w:tcW w:w="9290" w:type="dxa"/>
          </w:tcPr>
          <w:p w14:paraId="7DCE1AA8" w14:textId="77777777" w:rsidR="005579C9" w:rsidRDefault="005579C9" w:rsidP="005579C9">
            <w:pPr>
              <w:pStyle w:val="Header"/>
            </w:pPr>
          </w:p>
          <w:p w14:paraId="66E1A4ED" w14:textId="1A686C24" w:rsidR="005579C9" w:rsidRPr="005579C9" w:rsidRDefault="005579C9" w:rsidP="00BB7E51">
            <w:pPr>
              <w:pStyle w:val="Heading2"/>
              <w:outlineLvl w:val="1"/>
            </w:pPr>
            <w:r w:rsidRPr="005579C9">
              <w:t xml:space="preserve">Dear </w:t>
            </w:r>
            <w:r w:rsidR="00F778B4">
              <w:t>Sir/Madam</w:t>
            </w:r>
            <w:r w:rsidRPr="005579C9">
              <w:t>,</w:t>
            </w:r>
          </w:p>
          <w:p w14:paraId="798108B6" w14:textId="77777777" w:rsidR="005579C9" w:rsidRPr="00CF1A49" w:rsidRDefault="005579C9" w:rsidP="005579C9">
            <w:pPr>
              <w:pStyle w:val="Header"/>
            </w:pPr>
          </w:p>
          <w:p w14:paraId="66382E8B" w14:textId="3D1C302F" w:rsidR="005579C9" w:rsidRDefault="00F778B4" w:rsidP="005579C9">
            <w:r>
              <w:t>Are you looking for a software engineer with:</w:t>
            </w:r>
          </w:p>
          <w:p w14:paraId="75938660" w14:textId="53A05007" w:rsidR="005579C9" w:rsidRDefault="00F778B4" w:rsidP="00F778B4">
            <w:pPr>
              <w:pStyle w:val="ListBullet"/>
              <w:ind w:left="765" w:hanging="270"/>
              <w:contextualSpacing w:val="0"/>
            </w:pPr>
            <w:r>
              <w:t>17 years of experience in .NET/C#</w:t>
            </w:r>
          </w:p>
          <w:p w14:paraId="482AF51C" w14:textId="547C8140" w:rsidR="00F778B4" w:rsidRDefault="00F778B4" w:rsidP="00F778B4">
            <w:pPr>
              <w:pStyle w:val="ListBullet"/>
              <w:ind w:left="765" w:hanging="270"/>
              <w:contextualSpacing w:val="0"/>
            </w:pPr>
            <w:r>
              <w:t>25 years of OOP experience</w:t>
            </w:r>
          </w:p>
          <w:p w14:paraId="47775282" w14:textId="1FA19AB1" w:rsidR="00F778B4" w:rsidRDefault="00F778B4" w:rsidP="00F778B4">
            <w:pPr>
              <w:pStyle w:val="ListBullet"/>
              <w:ind w:left="765" w:hanging="270"/>
              <w:contextualSpacing w:val="0"/>
            </w:pPr>
            <w:r>
              <w:t>A motivated self-starter with excellent written and verbal communication skills</w:t>
            </w:r>
          </w:p>
          <w:p w14:paraId="15B840D6" w14:textId="5D3A650A" w:rsidR="00F778B4" w:rsidRDefault="00F778B4" w:rsidP="00F778B4">
            <w:pPr>
              <w:pStyle w:val="ListBullet"/>
              <w:ind w:left="765" w:hanging="270"/>
              <w:contextualSpacing w:val="0"/>
            </w:pPr>
            <w:r>
              <w:t>Expertise in JavaScript frameworks like Angular and React</w:t>
            </w:r>
          </w:p>
          <w:p w14:paraId="24431124" w14:textId="2F78D7E3" w:rsidR="00F778B4" w:rsidRDefault="00F778B4" w:rsidP="00F778B4">
            <w:pPr>
              <w:pStyle w:val="ListBullet"/>
              <w:ind w:left="765" w:hanging="270"/>
              <w:contextualSpacing w:val="0"/>
            </w:pPr>
            <w:r>
              <w:t>Expertise in ASP.NET/MVC based RESTful web services</w:t>
            </w:r>
          </w:p>
          <w:p w14:paraId="49FEE632" w14:textId="6918CA83" w:rsidR="00F778B4" w:rsidRPr="005579C9" w:rsidRDefault="00F778B4" w:rsidP="00F778B4">
            <w:pPr>
              <w:pStyle w:val="ListBullet"/>
              <w:ind w:left="765" w:hanging="270"/>
              <w:contextualSpacing w:val="0"/>
            </w:pPr>
            <w:r>
              <w:t>Extensive SQL Server and ORACLE database experience</w:t>
            </w:r>
          </w:p>
          <w:p w14:paraId="3796F49B" w14:textId="77777777" w:rsidR="005579C9" w:rsidRDefault="005579C9" w:rsidP="005579C9"/>
          <w:p w14:paraId="7DF38DD4" w14:textId="0638519A" w:rsidR="005579C9" w:rsidRDefault="00F778B4" w:rsidP="00F778B4">
            <w:r>
              <w:t xml:space="preserve">If so, then I may be a good fit for your </w:t>
            </w:r>
            <w:bookmarkStart w:id="0" w:name="_GoBack"/>
            <w:bookmarkEnd w:id="0"/>
            <w:r w:rsidR="00BA5EDF">
              <w:t>Prin</w:t>
            </w:r>
            <w:r w:rsidR="00AE28A0">
              <w:t>cipal Software Engineer position</w:t>
            </w:r>
            <w:r>
              <w:t xml:space="preserve">. </w:t>
            </w:r>
            <w:r w:rsidR="0057253C" w:rsidRPr="007A708D">
              <w:t xml:space="preserve">My latest efforts have been </w:t>
            </w:r>
            <w:r w:rsidR="00333237">
              <w:t xml:space="preserve">developing </w:t>
            </w:r>
            <w:r w:rsidR="0057253C" w:rsidRPr="007A708D">
              <w:t xml:space="preserve">web applications </w:t>
            </w:r>
            <w:r w:rsidR="005422B3">
              <w:t xml:space="preserve">using </w:t>
            </w:r>
            <w:r w:rsidR="00333237">
              <w:t>the skills listed</w:t>
            </w:r>
            <w:r w:rsidR="0057253C" w:rsidRPr="007A708D">
              <w:t>. I have acted also as technical lead, architect and project manager on multiple projects throughout my</w:t>
            </w:r>
            <w:r w:rsidR="000F11E2">
              <w:t xml:space="preserve"> career</w:t>
            </w:r>
            <w:r w:rsidR="0057253C" w:rsidRPr="007A708D">
              <w:t>. I have attached my resume for a more detailed view of my experience and can provide references as needed. I look forward to hearing from you about this opportunity.</w:t>
            </w:r>
          </w:p>
          <w:p w14:paraId="0394EC17" w14:textId="4117EA51" w:rsidR="005579C9" w:rsidRDefault="005579C9" w:rsidP="005579C9"/>
          <w:p w14:paraId="4D85075B" w14:textId="73B93C55" w:rsidR="0040499B" w:rsidRDefault="0040499B" w:rsidP="005579C9">
            <w:r>
              <w:t>Sincerely,</w:t>
            </w:r>
          </w:p>
          <w:p w14:paraId="244C7A79" w14:textId="77777777" w:rsidR="0040499B" w:rsidRPr="00BF09B3" w:rsidRDefault="0040499B" w:rsidP="005579C9"/>
          <w:p w14:paraId="2FBBAAE1" w14:textId="4D975154" w:rsidR="0040499B" w:rsidRDefault="00F778B4" w:rsidP="005579C9">
            <w:r>
              <w:t>Mike Lockhart</w:t>
            </w:r>
          </w:p>
          <w:sdt>
            <w:sdtPr>
              <w:id w:val="1417443802"/>
              <w:placeholder>
                <w:docPart w:val="45C71B965C764FDDB9300BB7B8A01925"/>
              </w:placeholder>
              <w:temporary/>
              <w:showingPlcHdr/>
              <w15:appearance w15:val="hidden"/>
            </w:sdtPr>
            <w:sdtEndPr/>
            <w:sdtContent>
              <w:p w14:paraId="2ABA452D" w14:textId="77777777" w:rsidR="005579C9" w:rsidRPr="00CF1A49" w:rsidRDefault="005579C9" w:rsidP="005579C9">
                <w:r w:rsidRPr="000629D5">
                  <w:t>Enclosure</w:t>
                </w:r>
              </w:p>
            </w:sdtContent>
          </w:sdt>
        </w:tc>
      </w:tr>
    </w:tbl>
    <w:p w14:paraId="61813253" w14:textId="77777777" w:rsidR="00B51D1B" w:rsidRPr="006E1507" w:rsidRDefault="00B51D1B" w:rsidP="005579C9"/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46DC94" w14:textId="77777777" w:rsidR="00B455CD" w:rsidRDefault="00B455CD" w:rsidP="0068194B">
      <w:r>
        <w:separator/>
      </w:r>
    </w:p>
    <w:p w14:paraId="2388FDF2" w14:textId="77777777" w:rsidR="00B455CD" w:rsidRDefault="00B455CD"/>
    <w:p w14:paraId="59830135" w14:textId="77777777" w:rsidR="00B455CD" w:rsidRDefault="00B455CD"/>
  </w:endnote>
  <w:endnote w:type="continuationSeparator" w:id="0">
    <w:p w14:paraId="4855BB80" w14:textId="77777777" w:rsidR="00B455CD" w:rsidRDefault="00B455CD" w:rsidP="0068194B">
      <w:r>
        <w:continuationSeparator/>
      </w:r>
    </w:p>
    <w:p w14:paraId="1C06F65E" w14:textId="77777777" w:rsidR="00B455CD" w:rsidRDefault="00B455CD"/>
    <w:p w14:paraId="522637F5" w14:textId="77777777" w:rsidR="00B455CD" w:rsidRDefault="00B455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711DD1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EF3AC" w14:textId="77777777" w:rsidR="00B455CD" w:rsidRDefault="00B455CD" w:rsidP="0068194B">
      <w:r>
        <w:separator/>
      </w:r>
    </w:p>
    <w:p w14:paraId="3246FE1A" w14:textId="77777777" w:rsidR="00B455CD" w:rsidRDefault="00B455CD"/>
    <w:p w14:paraId="688F0582" w14:textId="77777777" w:rsidR="00B455CD" w:rsidRDefault="00B455CD"/>
  </w:footnote>
  <w:footnote w:type="continuationSeparator" w:id="0">
    <w:p w14:paraId="2E50D5DD" w14:textId="77777777" w:rsidR="00B455CD" w:rsidRDefault="00B455CD" w:rsidP="0068194B">
      <w:r>
        <w:continuationSeparator/>
      </w:r>
    </w:p>
    <w:p w14:paraId="6E294EA2" w14:textId="77777777" w:rsidR="00B455CD" w:rsidRDefault="00B455CD"/>
    <w:p w14:paraId="41BA8467" w14:textId="77777777" w:rsidR="00B455CD" w:rsidRDefault="00B455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9D1F9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F2674B0" wp14:editId="6157708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AF20B51" id="Straight Connector 5" o:spid="_x0000_s1026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v6gOg+4BAAA+BAAADgAAAAAAAAAAAAAAAAAuAgAAZHJzL2Uyb0RvYy54bWxQSwEC&#10;LQAUAAYACAAAACEAdglD2tQAAAADAQAADwAAAAAAAAAAAAAAAABIBAAAZHJzL2Rvd25yZXYueG1s&#10;UEsFBgAAAAAEAAQA8wAAAEk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B4"/>
    <w:rsid w:val="000001EF"/>
    <w:rsid w:val="00007322"/>
    <w:rsid w:val="00007728"/>
    <w:rsid w:val="00024584"/>
    <w:rsid w:val="00024730"/>
    <w:rsid w:val="00055E95"/>
    <w:rsid w:val="0007021F"/>
    <w:rsid w:val="000B2BA5"/>
    <w:rsid w:val="000F11E2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323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499B"/>
    <w:rsid w:val="00405128"/>
    <w:rsid w:val="00406CFF"/>
    <w:rsid w:val="00416B25"/>
    <w:rsid w:val="00420592"/>
    <w:rsid w:val="00426A01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22B3"/>
    <w:rsid w:val="005579C9"/>
    <w:rsid w:val="00566A35"/>
    <w:rsid w:val="0056701E"/>
    <w:rsid w:val="0057253C"/>
    <w:rsid w:val="005740D7"/>
    <w:rsid w:val="005A0F26"/>
    <w:rsid w:val="005A1B10"/>
    <w:rsid w:val="005A6850"/>
    <w:rsid w:val="005B1B1B"/>
    <w:rsid w:val="005C5932"/>
    <w:rsid w:val="005D3CA7"/>
    <w:rsid w:val="005D4CC1"/>
    <w:rsid w:val="005E0986"/>
    <w:rsid w:val="005F4B91"/>
    <w:rsid w:val="005F55D2"/>
    <w:rsid w:val="0062312F"/>
    <w:rsid w:val="00625F2C"/>
    <w:rsid w:val="006618E9"/>
    <w:rsid w:val="0066439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28A0"/>
    <w:rsid w:val="00AE7650"/>
    <w:rsid w:val="00B10EBE"/>
    <w:rsid w:val="00B236F1"/>
    <w:rsid w:val="00B455CD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5EDF"/>
    <w:rsid w:val="00BB4E51"/>
    <w:rsid w:val="00BB7E51"/>
    <w:rsid w:val="00BD431F"/>
    <w:rsid w:val="00BE423E"/>
    <w:rsid w:val="00BF61AC"/>
    <w:rsid w:val="00C049DE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14F1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778B4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581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579C9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5579C9"/>
    <w:pPr>
      <w:numPr>
        <w:numId w:val="5"/>
      </w:numPr>
      <w:spacing w:before="12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Greytext">
    <w:name w:val="Grey text"/>
    <w:basedOn w:val="DefaultParagraphFont"/>
    <w:uiPriority w:val="4"/>
    <w:semiHidden/>
    <w:qFormat/>
    <w:rsid w:val="005579C9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Roaming\Microsoft\Templates\Modern%20chronological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A147F97FE24422D8C389E86B7CE3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49B8F-5551-4736-B5CB-CEB346B1813D}"/>
      </w:docPartPr>
      <w:docPartBody>
        <w:p w:rsidR="00FA2F13" w:rsidRDefault="00FA2F13">
          <w:pPr>
            <w:pStyle w:val="FA147F97FE24422D8C389E86B7CE3EF8"/>
          </w:pPr>
          <w:r w:rsidRPr="00CF1A49">
            <w:t>·</w:t>
          </w:r>
        </w:p>
      </w:docPartBody>
    </w:docPart>
    <w:docPart>
      <w:docPartPr>
        <w:name w:val="E058222592164D4690D80223E13DF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B2A82-1462-4686-82E1-4EE59D2DE429}"/>
      </w:docPartPr>
      <w:docPartBody>
        <w:p w:rsidR="00FA2F13" w:rsidRDefault="00FA2F13">
          <w:pPr>
            <w:pStyle w:val="E058222592164D4690D80223E13DFD18"/>
          </w:pPr>
          <w:r w:rsidRPr="00CF1A49">
            <w:t>·</w:t>
          </w:r>
        </w:p>
      </w:docPartBody>
    </w:docPart>
    <w:docPart>
      <w:docPartPr>
        <w:name w:val="45C71B965C764FDDB9300BB7B8A01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DF374-493F-447B-A98C-99788803F351}"/>
      </w:docPartPr>
      <w:docPartBody>
        <w:p w:rsidR="00FA2F13" w:rsidRDefault="00FA2F13">
          <w:pPr>
            <w:pStyle w:val="45C71B965C764FDDB9300BB7B8A01925"/>
          </w:pPr>
          <w:r w:rsidRPr="000629D5"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13"/>
    <w:rsid w:val="003D1960"/>
    <w:rsid w:val="00FA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0E8A657D3D4C4581F2113EB8552E5E">
    <w:name w:val="BF0E8A657D3D4C4581F2113EB8552E5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1C729BEAA5B444AA83DCCBDEF2641580">
    <w:name w:val="1C729BEAA5B444AA83DCCBDEF2641580"/>
  </w:style>
  <w:style w:type="paragraph" w:customStyle="1" w:styleId="8D7923481665469FBEF182B45AEA0B2D">
    <w:name w:val="8D7923481665469FBEF182B45AEA0B2D"/>
  </w:style>
  <w:style w:type="paragraph" w:customStyle="1" w:styleId="FA147F97FE24422D8C389E86B7CE3EF8">
    <w:name w:val="FA147F97FE24422D8C389E86B7CE3EF8"/>
  </w:style>
  <w:style w:type="paragraph" w:customStyle="1" w:styleId="13E727C6CC5840D48F3CC64309408047">
    <w:name w:val="13E727C6CC5840D48F3CC64309408047"/>
  </w:style>
  <w:style w:type="paragraph" w:customStyle="1" w:styleId="238976C0EF5549C3A89E19C7A8217FE1">
    <w:name w:val="238976C0EF5549C3A89E19C7A8217FE1"/>
  </w:style>
  <w:style w:type="paragraph" w:customStyle="1" w:styleId="E058222592164D4690D80223E13DFD18">
    <w:name w:val="E058222592164D4690D80223E13DFD18"/>
  </w:style>
  <w:style w:type="paragraph" w:customStyle="1" w:styleId="80DC84C2CC26411CB62631E877FC34C5">
    <w:name w:val="80DC84C2CC26411CB62631E877FC34C5"/>
  </w:style>
  <w:style w:type="paragraph" w:customStyle="1" w:styleId="F0C38FBE237949A7A099983B45B8A549">
    <w:name w:val="F0C38FBE237949A7A099983B45B8A549"/>
  </w:style>
  <w:style w:type="paragraph" w:customStyle="1" w:styleId="2A873CCF57BD41DC8A42243BE70B4621">
    <w:name w:val="2A873CCF57BD41DC8A42243BE70B4621"/>
  </w:style>
  <w:style w:type="paragraph" w:customStyle="1" w:styleId="04B41114390C4DF69F3664610EC7195F">
    <w:name w:val="04B41114390C4DF69F3664610EC7195F"/>
  </w:style>
  <w:style w:type="paragraph" w:customStyle="1" w:styleId="1DFED7DCC1104907BF849D1C78A6CAB6">
    <w:name w:val="1DFED7DCC1104907BF849D1C78A6CAB6"/>
  </w:style>
  <w:style w:type="paragraph" w:customStyle="1" w:styleId="B9E0CE82ECC64911B4B551C9D9F35706">
    <w:name w:val="B9E0CE82ECC64911B4B551C9D9F35706"/>
  </w:style>
  <w:style w:type="paragraph" w:customStyle="1" w:styleId="A259C1D5AA35450AAE1000CE50C5B3E3">
    <w:name w:val="A259C1D5AA35450AAE1000CE50C5B3E3"/>
  </w:style>
  <w:style w:type="paragraph" w:customStyle="1" w:styleId="48B1256BDEFF4E3680893E79B6113316">
    <w:name w:val="48B1256BDEFF4E3680893E79B6113316"/>
  </w:style>
  <w:style w:type="paragraph" w:customStyle="1" w:styleId="AFF6AA7E754748E4B3218190DF0C58A8">
    <w:name w:val="AFF6AA7E754748E4B3218190DF0C58A8"/>
  </w:style>
  <w:style w:type="paragraph" w:customStyle="1" w:styleId="E47F3B61D75747A49D9DA67C4026B854">
    <w:name w:val="E47F3B61D75747A49D9DA67C4026B854"/>
  </w:style>
  <w:style w:type="paragraph" w:styleId="ListBullet">
    <w:name w:val="List Bullet"/>
    <w:basedOn w:val="Normal"/>
    <w:uiPriority w:val="11"/>
    <w:qFormat/>
    <w:pPr>
      <w:numPr>
        <w:numId w:val="1"/>
      </w:numPr>
      <w:spacing w:before="120" w:after="0" w:line="240" w:lineRule="auto"/>
    </w:pPr>
    <w:rPr>
      <w:rFonts w:eastAsiaTheme="minorHAnsi"/>
      <w:color w:val="595959" w:themeColor="text1" w:themeTint="A6"/>
      <w:sz w:val="24"/>
    </w:rPr>
  </w:style>
  <w:style w:type="paragraph" w:customStyle="1" w:styleId="D788A4B6B6054541AA2C323D5787A5D3">
    <w:name w:val="D788A4B6B6054541AA2C323D5787A5D3"/>
  </w:style>
  <w:style w:type="character" w:customStyle="1" w:styleId="Greytext">
    <w:name w:val="Grey text"/>
    <w:basedOn w:val="DefaultParagraphFont"/>
    <w:uiPriority w:val="4"/>
    <w:qFormat/>
    <w:rPr>
      <w:color w:val="808080" w:themeColor="background1" w:themeShade="80"/>
    </w:rPr>
  </w:style>
  <w:style w:type="paragraph" w:customStyle="1" w:styleId="E7CD36DEB12C4A4A9E2B01C149496D99">
    <w:name w:val="E7CD36DEB12C4A4A9E2B01C149496D99"/>
  </w:style>
  <w:style w:type="paragraph" w:customStyle="1" w:styleId="099132F2E0E245A3A64114F8D4D3C567">
    <w:name w:val="099132F2E0E245A3A64114F8D4D3C567"/>
  </w:style>
  <w:style w:type="paragraph" w:customStyle="1" w:styleId="45C71B965C764FDDB9300BB7B8A01925">
    <w:name w:val="45C71B965C764FDDB9300BB7B8A019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4CB6AFB-A7F1-4816-9409-743ABF3C6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cover letter.dotx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2019-10-16T12:48:00Z</dcterms:created>
  <dcterms:modified xsi:type="dcterms:W3CDTF">2019-10-21T14:24:00Z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